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32"/>
        </w:rPr>
        <w:t>Ideation Phase</w:t>
      </w:r>
    </w:p>
    <w:p>
      <w:pPr>
        <w:jc w:val="center"/>
      </w:pPr>
      <w:r>
        <w:rPr>
          <w:b/>
          <w:sz w:val="28"/>
        </w:rPr>
        <w:t>Empathize&amp;Discover – Empathy Map Canvas</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320"/>
        <w:gridCol w:w="4320"/>
      </w:tblGrid>
      <w:tr>
        <w:tc>
          <w:tcPr>
            <w:tcW w:w="4320" w:type="dxa"/>
          </w:tcPr>
          <w:p>
            <w:r>
              <w:t>Date</w:t>
            </w:r>
          </w:p>
        </w:tc>
        <w:tc>
          <w:tcPr>
            <w:tcW w:w="4320" w:type="dxa"/>
          </w:tcPr>
          <w:p>
            <w:r>
              <w:t>5 September 2026</w:t>
            </w:r>
          </w:p>
        </w:tc>
      </w:tr>
      <w:tr>
        <w:tc>
          <w:tcPr>
            <w:tcW w:w="4320" w:type="dxa"/>
          </w:tcPr>
          <w:p>
            <w:r>
              <w:t xml:space="preserve">Name </w:t>
            </w:r>
            <w:bookmarkStart w:id="0" w:name="_GoBack"/>
            <w:bookmarkEnd w:id="0"/>
          </w:p>
        </w:tc>
        <w:tc>
          <w:tcPr>
            <w:tcW w:w="4320" w:type="dxa"/>
          </w:tcPr>
          <w:p>
            <w:r>
              <w:t>V.Maheswari</w:t>
            </w:r>
          </w:p>
        </w:tc>
      </w:tr>
      <w:tr>
        <w:tc>
          <w:tcPr>
            <w:tcW w:w="4320" w:type="dxa"/>
          </w:tcPr>
          <w:p>
            <w:r>
              <w:t>Project Name</w:t>
            </w:r>
          </w:p>
        </w:tc>
        <w:tc>
          <w:tcPr>
            <w:tcW w:w="4320" w:type="dxa"/>
          </w:tcPr>
          <w:p>
            <w:r>
              <w:t>Incident Lifecycle Automation in ServiceNow</w:t>
            </w:r>
          </w:p>
        </w:tc>
      </w:tr>
      <w:tr>
        <w:tc>
          <w:tcPr>
            <w:tcW w:w="4320" w:type="dxa"/>
          </w:tcPr>
          <w:p>
            <w:r>
              <w:t>Maximum Marks</w:t>
            </w:r>
          </w:p>
        </w:tc>
        <w:tc>
          <w:tcPr>
            <w:tcW w:w="4320" w:type="dxa"/>
          </w:tcPr>
          <w:p>
            <w:r>
              <w:t>4 Marks</w:t>
            </w:r>
          </w:p>
        </w:tc>
      </w:tr>
    </w:tbl>
    <w:p/>
    <w:p>
      <w:r>
        <w:rPr>
          <w:b/>
        </w:rPr>
        <w:t>Empathy Map Canvas</w:t>
      </w:r>
    </w:p>
    <w:p>
      <w:r>
        <w:t>An empathy map is used to understand the user's behaviours, attitudes, goals, challenges, and experience. For the Incident Lifecycle Automation project, the primary user considered is an IT employee who reports an incident and depends on the support team for timely resolution.</w:t>
      </w:r>
    </w:p>
    <w:p>
      <w:r>
        <w:rPr>
          <w:b/>
        </w:rPr>
        <w:t>User Persona</w:t>
      </w:r>
    </w:p>
    <w:p>
      <w:r>
        <w:t>IT User / Employee – a user who experiences an IT issue and needs support.</w:t>
      </w:r>
    </w:p>
    <w:p>
      <w:r>
        <w:rPr>
          <w:b/>
        </w:rPr>
        <w:t>Empathy Map</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320"/>
        <w:gridCol w:w="4320"/>
      </w:tblGrid>
      <w:tr>
        <w:tc>
          <w:tcPr>
            <w:tcW w:w="4320" w:type="dxa"/>
          </w:tcPr>
          <w:p>
            <w:r>
              <w:t>Area</w:t>
            </w:r>
          </w:p>
        </w:tc>
        <w:tc>
          <w:tcPr>
            <w:tcW w:w="4320" w:type="dxa"/>
          </w:tcPr>
          <w:p>
            <w:r>
              <w:t>User Perspective</w:t>
            </w:r>
          </w:p>
        </w:tc>
      </w:tr>
      <w:tr>
        <w:tc>
          <w:tcPr>
            <w:tcW w:w="4320" w:type="dxa"/>
          </w:tcPr>
          <w:p>
            <w:r>
              <w:t>THINKS</w:t>
            </w:r>
          </w:p>
        </w:tc>
        <w:tc>
          <w:tcPr>
            <w:tcW w:w="4320" w:type="dxa"/>
          </w:tcPr>
          <w:p>
            <w:r>
              <w:t>• Is my incident registered correctly?</w:t>
              <w:br/>
              <w:t>• When will the issue be resolved?</w:t>
              <w:br/>
              <w:t>• Has the incident been assigned to the right support team?</w:t>
              <w:br/>
              <w:t>• Will the incident meet its SLA?</w:t>
            </w:r>
          </w:p>
        </w:tc>
      </w:tr>
      <w:tr>
        <w:tc>
          <w:tcPr>
            <w:tcW w:w="4320" w:type="dxa"/>
          </w:tcPr>
          <w:p>
            <w:r>
              <w:t>FEELS</w:t>
            </w:r>
          </w:p>
        </w:tc>
        <w:tc>
          <w:tcPr>
            <w:tcW w:w="4320" w:type="dxa"/>
          </w:tcPr>
          <w:p>
            <w:r>
              <w:t>• Frustrated when the issue is not resolved quickly.</w:t>
              <w:br/>
              <w:t>• Uncertain when there is little visibility into progress.</w:t>
              <w:br/>
              <w:t>• Concerned about delays and possible SLA breaches.</w:t>
              <w:br/>
              <w:t>• Satisfied when updates and resolution are timely.</w:t>
            </w:r>
          </w:p>
        </w:tc>
      </w:tr>
      <w:tr>
        <w:tc>
          <w:tcPr>
            <w:tcW w:w="4320" w:type="dxa"/>
          </w:tcPr>
          <w:p>
            <w:r>
              <w:t>SAYS</w:t>
            </w:r>
          </w:p>
        </w:tc>
        <w:tc>
          <w:tcPr>
            <w:tcW w:w="4320" w:type="dxa"/>
          </w:tcPr>
          <w:p>
            <w:r>
              <w:t>• “I reported an IT issue and need it resolved.”</w:t>
              <w:br/>
              <w:t>• “Can I know the current status of my incident?”</w:t>
              <w:br/>
              <w:t>• “Which team is handling my issue?”</w:t>
              <w:br/>
              <w:t>• “Please provide an update on the resolution.”</w:t>
            </w:r>
          </w:p>
        </w:tc>
      </w:tr>
      <w:tr>
        <w:tc>
          <w:tcPr>
            <w:tcW w:w="4320" w:type="dxa"/>
          </w:tcPr>
          <w:p>
            <w:r>
              <w:t>DOES</w:t>
            </w:r>
          </w:p>
        </w:tc>
        <w:tc>
          <w:tcPr>
            <w:tcW w:w="4320" w:type="dxa"/>
          </w:tcPr>
          <w:p>
            <w:r>
              <w:t>• Reports incidents through available communication channels.</w:t>
              <w:br/>
              <w:t>• Provides details about the IT problem.</w:t>
              <w:br/>
              <w:t>• Follows up when the issue is not resolved.</w:t>
              <w:br/>
              <w:t>• Waits for updates and final resolution.</w:t>
            </w:r>
          </w:p>
        </w:tc>
      </w:tr>
      <w:tr>
        <w:tc>
          <w:tcPr>
            <w:tcW w:w="4320" w:type="dxa"/>
          </w:tcPr>
          <w:p>
            <w:r>
              <w:t>PAINS / CHALLENGES</w:t>
            </w:r>
          </w:p>
        </w:tc>
        <w:tc>
          <w:tcPr>
            <w:tcW w:w="4320" w:type="dxa"/>
          </w:tcPr>
          <w:p>
            <w:r>
              <w:t>• Poor incident tracking.</w:t>
              <w:br/>
              <w:t>• Incorrect or incomplete classification.</w:t>
              <w:br/>
              <w:t>• Delayed assignment and escalation.</w:t>
              <w:br/>
              <w:t>• Limited visibility into resolution progress.</w:t>
              <w:br/>
              <w:t>• Risk of SLA breaches.</w:t>
            </w:r>
          </w:p>
        </w:tc>
      </w:tr>
      <w:tr>
        <w:tc>
          <w:tcPr>
            <w:tcW w:w="4320" w:type="dxa"/>
          </w:tcPr>
          <w:p>
            <w:r>
              <w:t>GAINS / NEEDS</w:t>
            </w:r>
          </w:p>
        </w:tc>
        <w:tc>
          <w:tcPr>
            <w:tcW w:w="4320" w:type="dxa"/>
          </w:tcPr>
          <w:p>
            <w:r>
              <w:t>• Simple and structured incident reporting.</w:t>
              <w:br/>
              <w:t>• Correct classification and priority.</w:t>
              <w:br/>
              <w:t>• Fast assignment to the appropriate support team.</w:t>
              <w:br/>
              <w:t>• Automatic notifications and escalation.</w:t>
              <w:br/>
              <w:t>• Clear status visibility until closure.</w:t>
            </w:r>
          </w:p>
        </w:tc>
      </w:tr>
    </w:tbl>
    <w:p>
      <w:r>
        <w:rPr>
          <w:b/>
        </w:rPr>
        <w:t>Key Insights from the Empathy Map</w:t>
      </w:r>
    </w:p>
    <w:p>
      <w:pPr>
        <w:pStyle w:val="27"/>
      </w:pPr>
      <w:r>
        <w:t>Users need a simple and reliable way to report and track incidents.</w:t>
      </w:r>
    </w:p>
    <w:p>
      <w:pPr>
        <w:pStyle w:val="27"/>
      </w:pPr>
      <w:r>
        <w:t>Users want clear visibility into incident status and ownership.</w:t>
      </w:r>
    </w:p>
    <w:p>
      <w:pPr>
        <w:pStyle w:val="27"/>
      </w:pPr>
      <w:r>
        <w:t>Delayed assignment and escalation can negatively affect the user experience.</w:t>
      </w:r>
    </w:p>
    <w:p>
      <w:pPr>
        <w:pStyle w:val="27"/>
      </w:pPr>
      <w:r>
        <w:t>SLA monitoring and notifications can help provide timely action and communication.</w:t>
      </w:r>
    </w:p>
    <w:p>
      <w:pPr>
        <w:pStyle w:val="27"/>
      </w:pPr>
      <w:r>
        <w:t>A structured ServiceNow Incident Management lifecycle can address the major user challenges identified above.</w:t>
      </w:r>
    </w:p>
    <w:p>
      <w:r>
        <w:rPr>
          <w:b/>
        </w:rPr>
        <w:t>Problem Focus</w:t>
      </w:r>
    </w:p>
    <w:p>
      <w:r>
        <w:t>The empathy map indicates that the main user challenge is the lack of visibility, consistency, and timely action throughout the incident lifecycle. The proposed ServiceNow automation should therefore focus on structured incident creation, classification, assignment, SLA monitoring, escalation, notifications, resolution, and closure.</w:t>
      </w:r>
    </w:p>
    <w:p>
      <w:r>
        <w:rPr>
          <w:b/>
        </w:rPr>
        <w:t>Reference</w:t>
      </w:r>
    </w:p>
    <w:p>
      <w:r>
        <w:t>Empathy Map Canvas – Mural reference: https://www.mural.co/templates/empathy-map-canvas</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3</Pages>
  <Words>402</Words>
  <Characters>2287</Characters>
  <Lines>80</Lines>
  <Paragraphs>39</Paragraphs>
  <CharactersWithSpaces>2654</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2026-09-10T12:38:24Z</dcterms:modified>
</cp:coreProperties>
</file>